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2FC7" w:rsidRDefault="00912FC7" w:rsidP="00912FC7">
      <w:pPr>
        <w:pStyle w:val="Titul"/>
      </w:pPr>
      <w:proofErr w:type="spellStart"/>
      <w:r>
        <w:t>Fokuser</w:t>
      </w:r>
      <w:proofErr w:type="spellEnd"/>
      <w:r>
        <w:t xml:space="preserve"> pro dalekohledy řízený přes </w:t>
      </w:r>
      <w:proofErr w:type="gramStart"/>
      <w:r>
        <w:t>USB(RS232</w:t>
      </w:r>
      <w:proofErr w:type="gramEnd"/>
      <w:r>
        <w:t>)</w:t>
      </w:r>
    </w:p>
    <w:p w:rsidR="00912FC7" w:rsidRDefault="00912FC7" w:rsidP="00912FC7">
      <w:pPr>
        <w:pStyle w:val="Autor"/>
      </w:pPr>
      <w:r>
        <w:t xml:space="preserve">Jan Chroust, Jakub </w:t>
      </w:r>
      <w:proofErr w:type="spellStart"/>
      <w:r>
        <w:t>Kákona</w:t>
      </w:r>
      <w:proofErr w:type="spellEnd"/>
    </w:p>
    <w:p w:rsidR="00912FC7" w:rsidRDefault="00912FC7" w:rsidP="00912FC7">
      <w:pPr>
        <w:pStyle w:val="Podtitul"/>
        <w:jc w:val="both"/>
      </w:pPr>
      <w:r>
        <w:t xml:space="preserve">Konstrukce je určena pro automatické ostření dalekohledů. Elektronické řízení krokového motoru využívá </w:t>
      </w:r>
      <w:proofErr w:type="spellStart"/>
      <w:r>
        <w:t>mikrokrokování</w:t>
      </w:r>
      <w:proofErr w:type="spellEnd"/>
      <w:r>
        <w:t>, které eliminuje vibrace generované motorem. Konstrukce obsahuje senzor, který umožňuje dávat zpětnou vazbu o pohybu řízené hřídele, která ostří dalekohled. Konstrukce počítá s koncovými spínači.</w:t>
      </w:r>
    </w:p>
    <w:p w:rsidR="00912FC7" w:rsidRDefault="00912FC7" w:rsidP="00912FC7">
      <w:pPr>
        <w:pStyle w:val="Podtitul"/>
        <w:jc w:val="both"/>
      </w:pPr>
    </w:p>
    <w:p w:rsidR="00912FC7" w:rsidRDefault="00912FC7" w:rsidP="00912FC7">
      <w:pPr>
        <w:pStyle w:val="Odstavecsobrzkem"/>
      </w:pPr>
      <w:r w:rsidRPr="00C05358">
        <w:rPr>
          <w:noProof/>
        </w:rPr>
        <w:drawing>
          <wp:inline distT="0" distB="0" distL="0" distR="0" wp14:anchorId="7418AE14" wp14:editId="71DB3CCF">
            <wp:extent cx="4288946" cy="2343785"/>
            <wp:effectExtent l="0" t="0" r="0" b="0"/>
            <wp:docPr id="1" name="Obrázek 1" descr="C:\Chroust\Zaloha\stare\MLAB\Designs\ROBOTS\TEFO01A\DOC\SRC\img\P10207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Chroust\Zaloha\stare\MLAB\Designs\ROBOTS\TEFO01A\DOC\SRC\img\P102074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432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FC7" w:rsidRDefault="00912FC7" w:rsidP="00912FC7"/>
    <w:p w:rsidR="00912FC7" w:rsidRDefault="00912FC7" w:rsidP="00912FC7"/>
    <w:p w:rsidR="00912FC7" w:rsidRPr="00756228" w:rsidRDefault="00912FC7" w:rsidP="00912FC7"/>
    <w:p w:rsidR="00912FC7" w:rsidRDefault="00912FC7" w:rsidP="00912FC7">
      <w:pPr>
        <w:pStyle w:val="Nadpis1"/>
      </w:pPr>
      <w:r>
        <w:t>Technické parametry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59"/>
        <w:gridCol w:w="3259"/>
        <w:gridCol w:w="3260"/>
      </w:tblGrid>
      <w:tr w:rsidR="00912FC7" w:rsidTr="00613CB2"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912FC7" w:rsidRDefault="00912FC7" w:rsidP="00613CB2">
            <w:pPr>
              <w:rPr>
                <w:b/>
                <w:bCs/>
              </w:rPr>
            </w:pPr>
            <w:r>
              <w:rPr>
                <w:b/>
                <w:bCs/>
              </w:rPr>
              <w:t>Parametr</w:t>
            </w:r>
          </w:p>
        </w:tc>
        <w:tc>
          <w:tcPr>
            <w:tcW w:w="325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912FC7" w:rsidRDefault="00912FC7" w:rsidP="00613CB2">
            <w:pPr>
              <w:rPr>
                <w:b/>
                <w:bCs/>
              </w:rPr>
            </w:pPr>
            <w:r>
              <w:rPr>
                <w:b/>
                <w:bCs/>
              </w:rPr>
              <w:t>Hodnota</w:t>
            </w:r>
          </w:p>
        </w:tc>
        <w:tc>
          <w:tcPr>
            <w:tcW w:w="326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12FC7" w:rsidRDefault="00912FC7" w:rsidP="00613CB2">
            <w:pPr>
              <w:rPr>
                <w:b/>
                <w:bCs/>
              </w:rPr>
            </w:pPr>
            <w:r>
              <w:rPr>
                <w:b/>
                <w:bCs/>
              </w:rPr>
              <w:t>Poznámka</w:t>
            </w:r>
          </w:p>
        </w:tc>
      </w:tr>
      <w:tr w:rsidR="00912FC7" w:rsidTr="00613CB2">
        <w:tc>
          <w:tcPr>
            <w:tcW w:w="325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12FC7" w:rsidRDefault="00912FC7" w:rsidP="00613CB2">
            <w:pPr>
              <w:pStyle w:val="Zhlav"/>
              <w:tabs>
                <w:tab w:val="clear" w:pos="4536"/>
                <w:tab w:val="clear" w:pos="9072"/>
              </w:tabs>
            </w:pPr>
            <w:r>
              <w:t>Napájení</w:t>
            </w:r>
          </w:p>
        </w:tc>
        <w:tc>
          <w:tcPr>
            <w:tcW w:w="3259" w:type="dxa"/>
            <w:tcBorders>
              <w:top w:val="single" w:sz="12" w:space="0" w:color="auto"/>
            </w:tcBorders>
            <w:vAlign w:val="center"/>
          </w:tcPr>
          <w:p w:rsidR="00912FC7" w:rsidRDefault="00912FC7" w:rsidP="00613CB2">
            <w:r>
              <w:t>8 V – 45 V</w:t>
            </w:r>
          </w:p>
        </w:tc>
        <w:tc>
          <w:tcPr>
            <w:tcW w:w="326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12FC7" w:rsidRDefault="00912FC7" w:rsidP="00613CB2"/>
        </w:tc>
      </w:tr>
      <w:tr w:rsidR="00912FC7" w:rsidTr="00613CB2">
        <w:tc>
          <w:tcPr>
            <w:tcW w:w="3259" w:type="dxa"/>
            <w:tcBorders>
              <w:left w:val="single" w:sz="12" w:space="0" w:color="auto"/>
            </w:tcBorders>
            <w:vAlign w:val="center"/>
          </w:tcPr>
          <w:p w:rsidR="00912FC7" w:rsidRDefault="00912FC7" w:rsidP="00613CB2">
            <w:r>
              <w:t>Rozhraní</w:t>
            </w:r>
          </w:p>
        </w:tc>
        <w:tc>
          <w:tcPr>
            <w:tcW w:w="3259" w:type="dxa"/>
            <w:vAlign w:val="center"/>
          </w:tcPr>
          <w:p w:rsidR="00912FC7" w:rsidRDefault="00912FC7" w:rsidP="00613CB2">
            <w:r>
              <w:t>USB, RS232</w:t>
            </w:r>
          </w:p>
        </w:tc>
        <w:tc>
          <w:tcPr>
            <w:tcW w:w="3260" w:type="dxa"/>
            <w:tcBorders>
              <w:right w:val="single" w:sz="12" w:space="0" w:color="auto"/>
            </w:tcBorders>
            <w:vAlign w:val="center"/>
          </w:tcPr>
          <w:p w:rsidR="00912FC7" w:rsidRDefault="00912FC7" w:rsidP="00613CB2">
            <w:r>
              <w:t>Po dohodě</w:t>
            </w:r>
          </w:p>
        </w:tc>
      </w:tr>
      <w:tr w:rsidR="00912FC7" w:rsidTr="00613CB2">
        <w:tc>
          <w:tcPr>
            <w:tcW w:w="325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12FC7" w:rsidRDefault="00912FC7" w:rsidP="00613CB2">
            <w:r>
              <w:t>Rozměry</w:t>
            </w:r>
          </w:p>
        </w:tc>
        <w:tc>
          <w:tcPr>
            <w:tcW w:w="3259" w:type="dxa"/>
            <w:tcBorders>
              <w:bottom w:val="single" w:sz="12" w:space="0" w:color="auto"/>
            </w:tcBorders>
            <w:vAlign w:val="center"/>
          </w:tcPr>
          <w:p w:rsidR="00912FC7" w:rsidRDefault="00912FC7" w:rsidP="00613CB2">
            <w:r>
              <w:t>Dle zvolené koncepce</w:t>
            </w:r>
          </w:p>
        </w:tc>
        <w:tc>
          <w:tcPr>
            <w:tcW w:w="326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12FC7" w:rsidRDefault="00912FC7" w:rsidP="00613CB2"/>
        </w:tc>
      </w:tr>
    </w:tbl>
    <w:p w:rsidR="00912FC7" w:rsidRDefault="00912FC7" w:rsidP="00912FC7">
      <w:pPr>
        <w:pStyle w:val="Nadpis1"/>
        <w:pageBreakBefore/>
      </w:pPr>
      <w:r>
        <w:lastRenderedPageBreak/>
        <w:t>Popis konstrukce</w:t>
      </w:r>
    </w:p>
    <w:p w:rsidR="00912FC7" w:rsidRDefault="00912FC7" w:rsidP="002F750D">
      <w:pPr>
        <w:pStyle w:val="Nadpis3"/>
      </w:pPr>
      <w:r>
        <w:t>Úvod</w:t>
      </w:r>
    </w:p>
    <w:p w:rsidR="00912FC7" w:rsidRDefault="00912FC7" w:rsidP="00912FC7">
      <w:r>
        <w:t xml:space="preserve">Zařízení TEFO01A řeší pouze elektronickou část </w:t>
      </w:r>
      <w:proofErr w:type="spellStart"/>
      <w:r>
        <w:t>fokuseru</w:t>
      </w:r>
      <w:proofErr w:type="spellEnd"/>
      <w:r>
        <w:t>. Veškerou mechaniku je potřeba si vytvořit. K elektronice je možné připojit krokový motor v rozsahu napájecího napětí 8 V – 45 V. Mechanická konstrukce musí obsahovat dva koncové spínače, které budou zapojeny paralelně (po stisku koncového spínače musí být kontakt ve stavu sepnutém). Konstrukce musí počítat s úchytem pro magnet o průměru 6 mm a výšce 5 mm v ose pohyblivé hřídele. Proti magnetu je potřeba zajistit úchyt modulu RPS01A.</w:t>
      </w:r>
    </w:p>
    <w:p w:rsidR="00912FC7" w:rsidRPr="009F3CFE" w:rsidRDefault="00912FC7" w:rsidP="00912FC7">
      <w:r>
        <w:t>V případě zájmu o dodání TEFO01A nás prosím kontaktujte, protože konstrukce může být přizpůsobena požadavků. Je možné dodání více senzorů, ovládačů korkových motorů, nebo změnit komunikační rozhraní.</w:t>
      </w:r>
    </w:p>
    <w:p w:rsidR="00912FC7" w:rsidRDefault="00912FC7" w:rsidP="002F750D">
      <w:pPr>
        <w:pStyle w:val="Nadpis3"/>
      </w:pPr>
      <w:r>
        <w:t>Potřebné moduly</w:t>
      </w:r>
    </w:p>
    <w:p w:rsidR="00912FC7" w:rsidRDefault="00912FC7" w:rsidP="00912FC7">
      <w:r w:rsidRPr="006B578E">
        <w:rPr>
          <w:b/>
        </w:rPr>
        <w:t>Pro variantu řízenou USB:</w:t>
      </w:r>
      <w:r>
        <w:t xml:space="preserve"> HBSTEP01B (s C pro 50V, </w:t>
      </w:r>
      <w:proofErr w:type="spellStart"/>
      <w:r>
        <w:t>jumper</w:t>
      </w:r>
      <w:proofErr w:type="spellEnd"/>
      <w:r>
        <w:t xml:space="preserve"> na ADCIN a VREG-VDD), I2CSPI01A, USBI2C01A (</w:t>
      </w:r>
      <w:proofErr w:type="spellStart"/>
      <w:r>
        <w:t>jumper</w:t>
      </w:r>
      <w:proofErr w:type="spellEnd"/>
      <w:r>
        <w:t xml:space="preserve"> na volbu 3V3 pro napájení I2C hřebínku a mezi VIO-3,3V), UNIPOWER02A, RPS01A (3V3 verze), TEFO01A_BOX01A, TEFO01A_BOX02A_I2C</w:t>
      </w:r>
    </w:p>
    <w:p w:rsidR="00912FC7" w:rsidRDefault="00912FC7" w:rsidP="00912FC7">
      <w:r>
        <w:rPr>
          <w:b/>
        </w:rPr>
        <w:t>Pro variantu řízenou RS232</w:t>
      </w:r>
      <w:r w:rsidRPr="006B578E">
        <w:rPr>
          <w:b/>
        </w:rPr>
        <w:t>:</w:t>
      </w:r>
      <w:r>
        <w:t xml:space="preserve"> HBSTEP01B (s C pro 50V, </w:t>
      </w:r>
      <w:proofErr w:type="spellStart"/>
      <w:r>
        <w:t>jumper</w:t>
      </w:r>
      <w:proofErr w:type="spellEnd"/>
      <w:r>
        <w:t xml:space="preserve"> na ADCIN a VREG-VDD), I2CSPI01A, UNIPOWER02A, RPS01A (3V3 verze), I2C232V01A, RS232SINGLE01A, TEFO01A_BOX01A, TEFO01A_BOX02A_RS232</w:t>
      </w:r>
    </w:p>
    <w:p w:rsidR="00912FC7" w:rsidRDefault="00912FC7" w:rsidP="00912FC7"/>
    <w:p w:rsidR="00912FC7" w:rsidRDefault="00912FC7" w:rsidP="002F750D">
      <w:pPr>
        <w:pStyle w:val="Nadpis3"/>
      </w:pPr>
      <w:r>
        <w:t>Propojení modulů verze s USB</w:t>
      </w:r>
    </w:p>
    <w:p w:rsidR="00912FC7" w:rsidRDefault="00912FC7" w:rsidP="00912FC7">
      <w:pPr>
        <w:pStyle w:val="Nadpis4"/>
      </w:pPr>
      <w:r>
        <w:t>Zapojení konektoru MIC338</w:t>
      </w:r>
    </w:p>
    <w:p w:rsidR="00912FC7" w:rsidRPr="007F301E" w:rsidRDefault="00912FC7" w:rsidP="00912FC7">
      <w:r>
        <w:t>PIN – barva délka – význam vodiče</w:t>
      </w:r>
    </w:p>
    <w:p w:rsidR="00912FC7" w:rsidRDefault="00912FC7" w:rsidP="00912FC7">
      <w:r>
        <w:t xml:space="preserve">PIN 1 </w:t>
      </w:r>
      <w:r w:rsidRPr="0054660F">
        <w:t xml:space="preserve">– </w:t>
      </w:r>
      <w:r w:rsidRPr="0054660F">
        <w:rPr>
          <w:b/>
          <w:color w:val="FFC000"/>
        </w:rPr>
        <w:t>žlutá</w:t>
      </w:r>
      <w:r>
        <w:t xml:space="preserve"> 15 cm + 3V3</w:t>
      </w:r>
    </w:p>
    <w:p w:rsidR="00912FC7" w:rsidRDefault="00912FC7" w:rsidP="00912FC7">
      <w:r>
        <w:t xml:space="preserve">PIN 2 – </w:t>
      </w:r>
      <w:r w:rsidRPr="0054660F">
        <w:rPr>
          <w:b/>
          <w:color w:val="00B050"/>
        </w:rPr>
        <w:t>zelená</w:t>
      </w:r>
      <w:r>
        <w:t xml:space="preserve"> 15 cm – 3V3</w:t>
      </w:r>
    </w:p>
    <w:p w:rsidR="00912FC7" w:rsidRDefault="00912FC7" w:rsidP="00912FC7">
      <w:r>
        <w:t xml:space="preserve">PIN 3 – </w:t>
      </w:r>
      <w:r w:rsidRPr="0054660F">
        <w:rPr>
          <w:b/>
        </w:rPr>
        <w:t>černá</w:t>
      </w:r>
      <w:r>
        <w:t xml:space="preserve"> 15 cm I2C SDA</w:t>
      </w:r>
    </w:p>
    <w:p w:rsidR="00912FC7" w:rsidRDefault="00912FC7" w:rsidP="00912FC7">
      <w:r>
        <w:t xml:space="preserve">PIN 4 – </w:t>
      </w:r>
      <w:r w:rsidRPr="0054660F">
        <w:rPr>
          <w:b/>
          <w:color w:val="984806" w:themeColor="accent6" w:themeShade="80"/>
        </w:rPr>
        <w:t>hnědá</w:t>
      </w:r>
      <w:r>
        <w:t xml:space="preserve"> 15 cm I2C SCL</w:t>
      </w:r>
    </w:p>
    <w:p w:rsidR="00912FC7" w:rsidRDefault="00912FC7" w:rsidP="00912FC7">
      <w:r>
        <w:t xml:space="preserve">PIN 5 – </w:t>
      </w:r>
      <w:r w:rsidRPr="0054660F">
        <w:rPr>
          <w:b/>
          <w:color w:val="0070C0"/>
        </w:rPr>
        <w:t xml:space="preserve">modrá </w:t>
      </w:r>
      <w:r>
        <w:t>15 cm - POWER MOTOR</w:t>
      </w:r>
    </w:p>
    <w:p w:rsidR="00912FC7" w:rsidRDefault="00912FC7" w:rsidP="00912FC7">
      <w:r>
        <w:t xml:space="preserve">PIN 8 – </w:t>
      </w:r>
      <w:r w:rsidRPr="0054660F">
        <w:rPr>
          <w:b/>
          <w:color w:val="FF0000"/>
        </w:rPr>
        <w:t>červená</w:t>
      </w:r>
      <w:r>
        <w:t xml:space="preserve"> 15cm + POWER MOTOR</w:t>
      </w:r>
    </w:p>
    <w:p w:rsidR="00912FC7" w:rsidRPr="003530AA" w:rsidRDefault="00912FC7" w:rsidP="00912FC7">
      <w:r w:rsidRPr="00C05358">
        <w:rPr>
          <w:noProof/>
        </w:rPr>
        <w:drawing>
          <wp:inline distT="0" distB="0" distL="0" distR="0" wp14:anchorId="02B8D899" wp14:editId="085A21C1">
            <wp:extent cx="3184955" cy="1438275"/>
            <wp:effectExtent l="0" t="0" r="0" b="0"/>
            <wp:docPr id="2" name="Obrázek 2" descr="C:\Chroust\Zaloha\stare\MLAB\Designs\ROBOTS\TEFO01A\DOC\SRC\img\P10207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Chroust\Zaloha\stare\MLAB\Designs\ROBOTS\TEFO01A\DOC\SRC\img\P102070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188" cy="144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FC7" w:rsidRDefault="00912FC7" w:rsidP="00912FC7">
      <w:pPr>
        <w:pStyle w:val="Nadpis4"/>
      </w:pPr>
      <w:r>
        <w:lastRenderedPageBreak/>
        <w:t>Propojení mezi moduly HBSTEP01B a I2CSPI01A v TEFO01A_BOX01A</w:t>
      </w:r>
    </w:p>
    <w:p w:rsidR="00912FC7" w:rsidRDefault="00912FC7" w:rsidP="00912FC7">
      <w:r>
        <w:t>I2CSPI01A – HBSTEP01B</w:t>
      </w:r>
    </w:p>
    <w:p w:rsidR="00912FC7" w:rsidRDefault="00912FC7" w:rsidP="00912FC7">
      <w:r>
        <w:rPr>
          <w:lang w:val="en-US"/>
        </w:rPr>
        <w:t>#</w:t>
      </w:r>
      <w:r>
        <w:t>SS0 - #CS</w:t>
      </w:r>
    </w:p>
    <w:p w:rsidR="00912FC7" w:rsidRDefault="00912FC7" w:rsidP="00912FC7">
      <w:r>
        <w:t>CLK – CK</w:t>
      </w:r>
    </w:p>
    <w:p w:rsidR="00912FC7" w:rsidRDefault="00912FC7" w:rsidP="00912FC7">
      <w:r>
        <w:t>MISO – SDO</w:t>
      </w:r>
    </w:p>
    <w:p w:rsidR="00912FC7" w:rsidRDefault="00912FC7" w:rsidP="00912FC7">
      <w:r>
        <w:t>MOSI – SDI</w:t>
      </w:r>
    </w:p>
    <w:p w:rsidR="00912FC7" w:rsidRDefault="00912FC7" w:rsidP="00912FC7"/>
    <w:p w:rsidR="00912FC7" w:rsidRDefault="00912FC7" w:rsidP="00912FC7">
      <w:r>
        <w:t xml:space="preserve">Na I2CSPI01A vyvést vodičem napájení POWER IN na I2C hřebínek. Kvůli </w:t>
      </w:r>
      <w:proofErr w:type="spellStart"/>
      <w:r>
        <w:t>pull</w:t>
      </w:r>
      <w:proofErr w:type="spellEnd"/>
      <w:r>
        <w:t xml:space="preserve">-up a napájení </w:t>
      </w:r>
    </w:p>
    <w:p w:rsidR="00912FC7" w:rsidRDefault="00912FC7" w:rsidP="00912FC7">
      <w:pPr>
        <w:pStyle w:val="Nadpis4"/>
      </w:pPr>
      <w:r>
        <w:t>Propojení mezi konektorem MIC338 a I2CSPI01A v TEFO01A_BOX01A</w:t>
      </w:r>
    </w:p>
    <w:p w:rsidR="00912FC7" w:rsidRDefault="00912FC7" w:rsidP="00912FC7">
      <w:r>
        <w:t>MIC338 – I2CSPI01A</w:t>
      </w:r>
    </w:p>
    <w:p w:rsidR="00912FC7" w:rsidRDefault="00912FC7" w:rsidP="00912FC7">
      <w:r>
        <w:t>PIN 1 (</w:t>
      </w:r>
      <w:r w:rsidRPr="0054660F">
        <w:rPr>
          <w:b/>
          <w:color w:val="FFC000"/>
        </w:rPr>
        <w:t>žlutá</w:t>
      </w:r>
      <w:r>
        <w:t xml:space="preserve"> 15 cm + 3V3) – POWER IN (prostřední pin)</w:t>
      </w:r>
    </w:p>
    <w:p w:rsidR="00912FC7" w:rsidRDefault="00912FC7" w:rsidP="00912FC7">
      <w:r>
        <w:t>PIN 2 (</w:t>
      </w:r>
      <w:r w:rsidRPr="0054660F">
        <w:rPr>
          <w:b/>
          <w:color w:val="00B050"/>
        </w:rPr>
        <w:t>zelená</w:t>
      </w:r>
      <w:r>
        <w:t xml:space="preserve"> 15 cm GND) – POWER IN (krajní pin)</w:t>
      </w:r>
    </w:p>
    <w:p w:rsidR="00912FC7" w:rsidRDefault="00912FC7" w:rsidP="00912FC7">
      <w:r>
        <w:t>PIN 3 (</w:t>
      </w:r>
      <w:r w:rsidRPr="0054660F">
        <w:rPr>
          <w:b/>
        </w:rPr>
        <w:t>černá</w:t>
      </w:r>
      <w:r>
        <w:t xml:space="preserve"> 15 cm I2C SDA) - SDA</w:t>
      </w:r>
    </w:p>
    <w:p w:rsidR="00912FC7" w:rsidRDefault="00912FC7" w:rsidP="00912FC7">
      <w:r>
        <w:t>PIN 4 (</w:t>
      </w:r>
      <w:r w:rsidRPr="0054660F">
        <w:rPr>
          <w:b/>
          <w:color w:val="984806" w:themeColor="accent6" w:themeShade="80"/>
        </w:rPr>
        <w:t>hnědá</w:t>
      </w:r>
      <w:r>
        <w:t xml:space="preserve"> 15 cm I2C SCL) - SCL</w:t>
      </w:r>
    </w:p>
    <w:p w:rsidR="00912FC7" w:rsidRDefault="00912FC7" w:rsidP="00912FC7"/>
    <w:p w:rsidR="00912FC7" w:rsidRDefault="00912FC7" w:rsidP="00912FC7">
      <w:pPr>
        <w:pStyle w:val="Nadpis4"/>
      </w:pPr>
      <w:r>
        <w:t>Propojení mezi konektorem MIC338 a HBSTEP01B v TEFO01A_BOX01A</w:t>
      </w:r>
    </w:p>
    <w:p w:rsidR="00912FC7" w:rsidRDefault="00912FC7" w:rsidP="00912FC7">
      <w:r>
        <w:t>MIC338 – HBSTEP01B</w:t>
      </w:r>
    </w:p>
    <w:p w:rsidR="00912FC7" w:rsidRDefault="00912FC7" w:rsidP="00912FC7">
      <w:r>
        <w:t>PIN 5 (</w:t>
      </w:r>
      <w:r w:rsidRPr="0054660F">
        <w:rPr>
          <w:b/>
          <w:color w:val="0070C0"/>
        </w:rPr>
        <w:t xml:space="preserve">modrá </w:t>
      </w:r>
      <w:r>
        <w:t>15 cm) - POWER MOTOR (</w:t>
      </w:r>
      <w:r w:rsidRPr="004A4E6C">
        <w:rPr>
          <w:b/>
          <w:color w:val="0070C0"/>
        </w:rPr>
        <w:t>modré</w:t>
      </w:r>
      <w:r>
        <w:t xml:space="preserve"> WAGO)</w:t>
      </w:r>
    </w:p>
    <w:p w:rsidR="00912FC7" w:rsidRPr="003530AA" w:rsidRDefault="00912FC7" w:rsidP="00912FC7">
      <w:r>
        <w:t>PIN 8 (</w:t>
      </w:r>
      <w:r w:rsidRPr="0054660F">
        <w:rPr>
          <w:b/>
          <w:color w:val="FF0000"/>
        </w:rPr>
        <w:t>červená</w:t>
      </w:r>
      <w:r>
        <w:t xml:space="preserve"> 15cm) + POWER MOTOR (</w:t>
      </w:r>
      <w:r w:rsidRPr="004A4E6C">
        <w:rPr>
          <w:b/>
          <w:color w:val="FF0000"/>
        </w:rPr>
        <w:t>červené</w:t>
      </w:r>
      <w:r>
        <w:t xml:space="preserve"> WAGO)</w:t>
      </w:r>
    </w:p>
    <w:p w:rsidR="00912FC7" w:rsidRPr="004A4E6C" w:rsidRDefault="00912FC7" w:rsidP="00912FC7"/>
    <w:p w:rsidR="00912FC7" w:rsidRDefault="00912FC7" w:rsidP="00912FC7">
      <w:pPr>
        <w:pStyle w:val="Nadpis4"/>
      </w:pPr>
      <w:r>
        <w:t>Propojení mezi RPS01A a I2CSPI01A</w:t>
      </w:r>
    </w:p>
    <w:p w:rsidR="00912FC7" w:rsidRDefault="00912FC7" w:rsidP="00912FC7">
      <w:r>
        <w:t>RPS01A – I2CSPI01A</w:t>
      </w:r>
    </w:p>
    <w:p w:rsidR="00912FC7" w:rsidRDefault="00912FC7" w:rsidP="00912FC7">
      <w:r>
        <w:t>SDA – SDA</w:t>
      </w:r>
    </w:p>
    <w:p w:rsidR="00912FC7" w:rsidRDefault="00912FC7" w:rsidP="00912FC7">
      <w:r>
        <w:t>SCL – SCL</w:t>
      </w:r>
    </w:p>
    <w:p w:rsidR="00912FC7" w:rsidRDefault="00912FC7" w:rsidP="00912FC7">
      <w:r>
        <w:t>GND – GND – hřebínek pro I2C</w:t>
      </w:r>
    </w:p>
    <w:p w:rsidR="00912FC7" w:rsidRDefault="00912FC7" w:rsidP="00912FC7">
      <w:r>
        <w:t>VI2C – 3V3 – hřebínek pro I2C</w:t>
      </w:r>
    </w:p>
    <w:p w:rsidR="00912FC7" w:rsidRDefault="00912FC7" w:rsidP="00912FC7"/>
    <w:p w:rsidR="00912FC7" w:rsidRDefault="00912FC7" w:rsidP="00912FC7">
      <w:pPr>
        <w:pStyle w:val="Nadpis4"/>
      </w:pPr>
      <w:r>
        <w:t>Propojení mezi HBSTEP01B a koncovým spínačem</w:t>
      </w:r>
    </w:p>
    <w:p w:rsidR="00912FC7" w:rsidRDefault="00912FC7" w:rsidP="00912FC7">
      <w:r>
        <w:t>Koncové spínače spojit paralelně. Při dojezdu na koncoví spínač musí být kontakt v sepnutém stavu.</w:t>
      </w:r>
    </w:p>
    <w:p w:rsidR="002F750D" w:rsidRDefault="002F750D">
      <w:pPr>
        <w:keepLines w:val="0"/>
        <w:spacing w:before="0" w:after="0"/>
        <w:rPr>
          <w:b/>
          <w:bCs/>
          <w:sz w:val="28"/>
          <w:szCs w:val="28"/>
        </w:rPr>
      </w:pPr>
      <w:r>
        <w:br w:type="page"/>
      </w:r>
    </w:p>
    <w:p w:rsidR="00912FC7" w:rsidRDefault="00912FC7" w:rsidP="00912FC7">
      <w:pPr>
        <w:pStyle w:val="Nadpis4"/>
      </w:pPr>
      <w:bookmarkStart w:id="0" w:name="_GoBack"/>
      <w:bookmarkEnd w:id="0"/>
      <w:r>
        <w:lastRenderedPageBreak/>
        <w:t>Propojení mezi konektorem MIC338 a USBI2C01A v TEFO01A_BOX02A_I2C</w:t>
      </w:r>
    </w:p>
    <w:p w:rsidR="00912FC7" w:rsidRDefault="00912FC7" w:rsidP="00912FC7">
      <w:r>
        <w:t>MIC338 – USBI2C01A</w:t>
      </w:r>
    </w:p>
    <w:p w:rsidR="00912FC7" w:rsidRDefault="00912FC7" w:rsidP="00912FC7">
      <w:r>
        <w:t>PIN 1 (</w:t>
      </w:r>
      <w:r w:rsidRPr="0054660F">
        <w:rPr>
          <w:b/>
          <w:color w:val="FFC000"/>
        </w:rPr>
        <w:t>žlutá</w:t>
      </w:r>
      <w:r>
        <w:t xml:space="preserve"> 15 cm + 3V3) + 3V3 z I2C hřebínku</w:t>
      </w:r>
    </w:p>
    <w:p w:rsidR="00912FC7" w:rsidRDefault="00912FC7" w:rsidP="00912FC7">
      <w:r>
        <w:t>PIN 2 (</w:t>
      </w:r>
      <w:r w:rsidRPr="0054660F">
        <w:rPr>
          <w:b/>
          <w:color w:val="00B050"/>
        </w:rPr>
        <w:t>zelená</w:t>
      </w:r>
      <w:r>
        <w:t xml:space="preserve"> 15 cm GND) GND z I2C hřebínku</w:t>
      </w:r>
    </w:p>
    <w:p w:rsidR="00912FC7" w:rsidRDefault="00912FC7" w:rsidP="00912FC7">
      <w:r>
        <w:t>PIN 3 (</w:t>
      </w:r>
      <w:r w:rsidRPr="0054660F">
        <w:rPr>
          <w:b/>
        </w:rPr>
        <w:t>černá</w:t>
      </w:r>
      <w:r>
        <w:t xml:space="preserve"> 15 cm I2C SDA) - SDA</w:t>
      </w:r>
    </w:p>
    <w:p w:rsidR="00912FC7" w:rsidRDefault="00912FC7" w:rsidP="00912FC7">
      <w:r>
        <w:t>PIN 4 (</w:t>
      </w:r>
      <w:r w:rsidRPr="0054660F">
        <w:rPr>
          <w:b/>
          <w:color w:val="984806" w:themeColor="accent6" w:themeShade="80"/>
        </w:rPr>
        <w:t>hnědá</w:t>
      </w:r>
      <w:r>
        <w:t xml:space="preserve"> 15 cm I2C SCL) – SCL</w:t>
      </w:r>
    </w:p>
    <w:p w:rsidR="00912FC7" w:rsidRDefault="00912FC7" w:rsidP="00912FC7"/>
    <w:p w:rsidR="00912FC7" w:rsidRDefault="00912FC7" w:rsidP="00912FC7">
      <w:pPr>
        <w:pStyle w:val="Nadpis4"/>
      </w:pPr>
      <w:r>
        <w:t>Propojení mezi konektorem MIC338 a UNIPOWER02A v TEFO01A_BOX02A_I2C</w:t>
      </w:r>
    </w:p>
    <w:p w:rsidR="00912FC7" w:rsidRDefault="00912FC7" w:rsidP="00912FC7">
      <w:r>
        <w:t>MIC338 – UNIPOWER02A</w:t>
      </w:r>
    </w:p>
    <w:p w:rsidR="00912FC7" w:rsidRDefault="00912FC7" w:rsidP="00912FC7">
      <w:r>
        <w:t>PIN 5 (</w:t>
      </w:r>
      <w:r w:rsidRPr="0054660F">
        <w:rPr>
          <w:b/>
          <w:color w:val="0070C0"/>
        </w:rPr>
        <w:t xml:space="preserve">modrá </w:t>
      </w:r>
      <w:r>
        <w:t>15 cm) - POWER OUT (</w:t>
      </w:r>
      <w:r w:rsidRPr="004A4E6C">
        <w:rPr>
          <w:b/>
          <w:color w:val="0070C0"/>
        </w:rPr>
        <w:t>modré</w:t>
      </w:r>
      <w:r>
        <w:t xml:space="preserve"> WAGO)</w:t>
      </w:r>
    </w:p>
    <w:p w:rsidR="00912FC7" w:rsidRPr="003530AA" w:rsidRDefault="00912FC7" w:rsidP="00912FC7">
      <w:r>
        <w:t>PIN 8 (</w:t>
      </w:r>
      <w:r w:rsidRPr="0054660F">
        <w:rPr>
          <w:b/>
          <w:color w:val="FF0000"/>
        </w:rPr>
        <w:t>červená</w:t>
      </w:r>
      <w:r>
        <w:t xml:space="preserve"> 15cm) + POWER OUT (</w:t>
      </w:r>
      <w:r w:rsidRPr="004A4E6C">
        <w:rPr>
          <w:b/>
          <w:color w:val="FF0000"/>
        </w:rPr>
        <w:t>červené</w:t>
      </w:r>
      <w:r>
        <w:t xml:space="preserve"> WAGO)</w:t>
      </w:r>
    </w:p>
    <w:p w:rsidR="00912FC7" w:rsidRDefault="00912FC7" w:rsidP="00912FC7"/>
    <w:p w:rsidR="00912FC7" w:rsidRDefault="00912FC7" w:rsidP="00912FC7">
      <w:pPr>
        <w:keepLines w:val="0"/>
        <w:spacing w:before="0" w:after="0"/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:rsidR="00912FC7" w:rsidRDefault="00912FC7" w:rsidP="00912FC7">
      <w:pPr>
        <w:pStyle w:val="Nadpis1"/>
      </w:pPr>
      <w:r>
        <w:lastRenderedPageBreak/>
        <w:t>Fotografie</w:t>
      </w:r>
    </w:p>
    <w:p w:rsidR="00912FC7" w:rsidRDefault="00912FC7" w:rsidP="00912FC7">
      <w:r>
        <w:t>Vnitřní zapojení v TEFO01A_BOX01A:</w:t>
      </w:r>
    </w:p>
    <w:p w:rsidR="00912FC7" w:rsidRDefault="00912FC7" w:rsidP="00912FC7">
      <w:pPr>
        <w:jc w:val="center"/>
      </w:pPr>
      <w:r w:rsidRPr="008652B0">
        <w:rPr>
          <w:noProof/>
        </w:rPr>
        <w:drawing>
          <wp:inline distT="0" distB="0" distL="0" distR="0" wp14:anchorId="04CD9720" wp14:editId="5E2B5EF6">
            <wp:extent cx="4676775" cy="3794363"/>
            <wp:effectExtent l="0" t="0" r="0" b="0"/>
            <wp:docPr id="3" name="Obrázek 3" descr="C:\Chroust\Zaloha\stare\MLAB\Designs\ROBOTS\TEFO01A\DOC\SRC\img\P10207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Chroust\Zaloha\stare\MLAB\Designs\ROBOTS\TEFO01A\DOC\SRC\img\P102071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983" cy="380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FC7" w:rsidRDefault="00912FC7" w:rsidP="00912FC7">
      <w:r>
        <w:t>Vnitřní zapojení v TEFO01A_BOX02A_I2C:</w:t>
      </w:r>
    </w:p>
    <w:p w:rsidR="00912FC7" w:rsidRDefault="00912FC7" w:rsidP="00912FC7">
      <w:pPr>
        <w:jc w:val="center"/>
      </w:pPr>
      <w:r w:rsidRPr="00F52F4B">
        <w:rPr>
          <w:noProof/>
        </w:rPr>
        <w:drawing>
          <wp:inline distT="0" distB="0" distL="0" distR="0" wp14:anchorId="40E6E4BA" wp14:editId="74E192F3">
            <wp:extent cx="5724525" cy="3617070"/>
            <wp:effectExtent l="0" t="0" r="0" b="0"/>
            <wp:docPr id="4" name="Obrázek 4" descr="C:\Chroust\Zaloha\stare\MLAB\Designs\ROBOTS\TEFO01A\DOC\SRC\img\P10207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Chroust\Zaloha\stare\MLAB\Designs\ROBOTS\TEFO01A\DOC\SRC\img\P102072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111" cy="361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FC7" w:rsidRDefault="00912FC7" w:rsidP="00912FC7">
      <w:r>
        <w:lastRenderedPageBreak/>
        <w:t>Ukázka vzhledu mechanické konstrukce:</w:t>
      </w:r>
    </w:p>
    <w:p w:rsidR="00912FC7" w:rsidRDefault="00912FC7" w:rsidP="00912FC7">
      <w:pPr>
        <w:jc w:val="center"/>
      </w:pPr>
      <w:r w:rsidRPr="00E379C0">
        <w:rPr>
          <w:noProof/>
        </w:rPr>
        <w:drawing>
          <wp:inline distT="0" distB="0" distL="0" distR="0" wp14:anchorId="0CCF7D40" wp14:editId="0F04B53A">
            <wp:extent cx="3943350" cy="2981325"/>
            <wp:effectExtent l="0" t="0" r="0" b="0"/>
            <wp:docPr id="5" name="Obrázek 5" descr="C:\Chroust\Zaloha\stare\MLAB\Designs\ROBOTS\TEFO01A\DOC\SRC\img\DSC_8369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Chroust\Zaloha\stare\MLAB\Designs\ROBOTS\TEFO01A\DOC\SRC\img\DSC_8369x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4" t="5492" r="14169" b="4046"/>
                    <a:stretch/>
                  </pic:blipFill>
                  <pic:spPr bwMode="auto">
                    <a:xfrm>
                      <a:off x="0" y="0"/>
                      <a:ext cx="39433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FC7" w:rsidRPr="008652B0" w:rsidRDefault="00912FC7" w:rsidP="00912FC7">
      <w:pPr>
        <w:jc w:val="center"/>
      </w:pPr>
    </w:p>
    <w:p w:rsidR="009970B8" w:rsidRPr="00912FC7" w:rsidRDefault="009970B8" w:rsidP="00912FC7"/>
    <w:sectPr w:rsidR="009970B8" w:rsidRPr="00912FC7" w:rsidSect="00912FC7">
      <w:headerReference w:type="default" r:id="rId12"/>
      <w:footerReference w:type="default" r:id="rId13"/>
      <w:pgSz w:w="11906" w:h="16838" w:code="9"/>
      <w:pgMar w:top="2268" w:right="1134" w:bottom="1247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2FDE" w:rsidRDefault="00C62FDE">
      <w:pPr>
        <w:spacing w:before="0" w:after="0"/>
      </w:pPr>
      <w:r>
        <w:separator/>
      </w:r>
    </w:p>
  </w:endnote>
  <w:endnote w:type="continuationSeparator" w:id="0">
    <w:p w:rsidR="00C62FDE" w:rsidRDefault="00C62FD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5A3F" w:rsidRDefault="00026C49">
    <w:pPr>
      <w:pStyle w:val="Zpat"/>
      <w:rPr>
        <w:lang w:val="en-US"/>
      </w:rPr>
    </w:pPr>
    <w:r>
      <w:t>TEFO01A</w:t>
    </w:r>
    <w:r w:rsidR="00D86939">
      <w:t xml:space="preserve"> </w:t>
    </w:r>
    <w:r w:rsidR="008C5A3F">
      <w:t xml:space="preserve">/ </w:t>
    </w:r>
    <w:r w:rsidR="00A70F9A">
      <w:fldChar w:fldCharType="begin"/>
    </w:r>
    <w:r w:rsidR="008C5A3F">
      <w:instrText xml:space="preserve"> SAVEDATE </w:instrText>
    </w:r>
    <w:r w:rsidR="008C5A3F">
      <w:rPr>
        <w:lang w:val="en-US"/>
      </w:rPr>
      <w:instrText>\@ "yyyy-MM-dd"</w:instrText>
    </w:r>
    <w:r w:rsidR="00A70F9A">
      <w:fldChar w:fldCharType="separate"/>
    </w:r>
    <w:r w:rsidR="00113CDD">
      <w:rPr>
        <w:noProof/>
      </w:rPr>
      <w:t>2015-12-21</w:t>
    </w:r>
    <w:r w:rsidR="00A70F9A">
      <w:fldChar w:fldCharType="end"/>
    </w:r>
    <w:r w:rsidR="008C5A3F">
      <w:t xml:space="preserve"> / </w:t>
    </w:r>
    <w:proofErr w:type="spellStart"/>
    <w:r w:rsidR="00D86939">
      <w:t>jacho</w:t>
    </w:r>
    <w:proofErr w:type="spellEnd"/>
    <w:r w:rsidR="00D86939">
      <w:t>/</w:t>
    </w:r>
    <w:r w:rsidR="008C5A3F">
      <w:rPr>
        <w:rStyle w:val="slostrnky"/>
      </w:rPr>
      <w:t xml:space="preserve"> http://www.mlab.cz</w:t>
    </w:r>
    <w:r w:rsidR="008C5A3F">
      <w:rPr>
        <w:rStyle w:val="slostrnky"/>
      </w:rPr>
      <w:tab/>
    </w:r>
    <w:r w:rsidR="00A70F9A">
      <w:rPr>
        <w:rStyle w:val="slostrnky"/>
      </w:rPr>
      <w:fldChar w:fldCharType="begin"/>
    </w:r>
    <w:r w:rsidR="008C5A3F">
      <w:rPr>
        <w:rStyle w:val="slostrnky"/>
      </w:rPr>
      <w:instrText xml:space="preserve"> PAGE </w:instrText>
    </w:r>
    <w:r w:rsidR="00A70F9A">
      <w:rPr>
        <w:rStyle w:val="slostrnky"/>
      </w:rPr>
      <w:fldChar w:fldCharType="separate"/>
    </w:r>
    <w:r w:rsidR="00113CDD">
      <w:rPr>
        <w:rStyle w:val="slostrnky"/>
        <w:noProof/>
      </w:rPr>
      <w:t>5</w:t>
    </w:r>
    <w:r w:rsidR="00A70F9A">
      <w:rPr>
        <w:rStyle w:val="slostrnky"/>
      </w:rPr>
      <w:fldChar w:fldCharType="end"/>
    </w:r>
    <w:r w:rsidR="008C5A3F">
      <w:rPr>
        <w:rStyle w:val="slostrnky"/>
      </w:rPr>
      <w:t xml:space="preserve"> / </w:t>
    </w:r>
    <w:r w:rsidR="00A70F9A">
      <w:rPr>
        <w:rStyle w:val="slostrnky"/>
      </w:rPr>
      <w:fldChar w:fldCharType="begin"/>
    </w:r>
    <w:r w:rsidR="008C5A3F">
      <w:rPr>
        <w:rStyle w:val="slostrnky"/>
      </w:rPr>
      <w:instrText xml:space="preserve"> NUMPAGES </w:instrText>
    </w:r>
    <w:r w:rsidR="00A70F9A">
      <w:rPr>
        <w:rStyle w:val="slostrnky"/>
      </w:rPr>
      <w:fldChar w:fldCharType="separate"/>
    </w:r>
    <w:r w:rsidR="00113CDD">
      <w:rPr>
        <w:rStyle w:val="slostrnky"/>
        <w:noProof/>
      </w:rPr>
      <w:t>6</w:t>
    </w:r>
    <w:r w:rsidR="00A70F9A">
      <w:rPr>
        <w:rStyle w:val="slostrnky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2FDE" w:rsidRDefault="00C62FDE">
      <w:pPr>
        <w:spacing w:before="0" w:after="0"/>
      </w:pPr>
      <w:r>
        <w:separator/>
      </w:r>
    </w:p>
  </w:footnote>
  <w:footnote w:type="continuationSeparator" w:id="0">
    <w:p w:rsidR="00C62FDE" w:rsidRDefault="00C62FD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41" w:rightFromText="141" w:vertAnchor="text" w:tblpX="70" w:tblpY="1"/>
      <w:tblOverlap w:val="never"/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480"/>
      <w:gridCol w:w="3130"/>
    </w:tblGrid>
    <w:tr w:rsidR="008C5A3F">
      <w:tc>
        <w:tcPr>
          <w:tcW w:w="6480" w:type="dxa"/>
          <w:vAlign w:val="center"/>
        </w:tcPr>
        <w:p w:rsidR="008C5A3F" w:rsidRDefault="00026C49" w:rsidP="0066311E">
          <w:pPr>
            <w:pStyle w:val="Zhlav"/>
            <w:rPr>
              <w:sz w:val="40"/>
            </w:rPr>
          </w:pPr>
          <w:r>
            <w:rPr>
              <w:sz w:val="40"/>
            </w:rPr>
            <w:t>TEFO01A</w:t>
          </w:r>
          <w:r w:rsidR="00B73D13">
            <w:rPr>
              <w:sz w:val="40"/>
            </w:rPr>
            <w:t xml:space="preserve"> </w:t>
          </w:r>
        </w:p>
      </w:tc>
      <w:tc>
        <w:tcPr>
          <w:tcW w:w="3130" w:type="dxa"/>
          <w:vAlign w:val="center"/>
        </w:tcPr>
        <w:p w:rsidR="008C5A3F" w:rsidRDefault="008C5A3F">
          <w:pPr>
            <w:pStyle w:val="Zhlav"/>
            <w:jc w:val="center"/>
            <w:rPr>
              <w:outline/>
              <w:shadow/>
              <w:sz w:val="96"/>
            </w:rPr>
          </w:pPr>
          <w:r>
            <w:rPr>
              <w:outline/>
              <w:shadow/>
              <w:sz w:val="96"/>
            </w:rPr>
            <w:t>MLAB</w:t>
          </w:r>
        </w:p>
      </w:tc>
    </w:tr>
  </w:tbl>
  <w:p w:rsidR="008C5A3F" w:rsidRDefault="008C5A3F">
    <w:pPr>
      <w:pStyle w:val="Zhlav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7A6BD2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71E46F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4707C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B94D0F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FF0D48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58BC959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singleLevel"/>
    <w:tmpl w:val="A6F205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FFFFFF89"/>
    <w:multiLevelType w:val="singleLevel"/>
    <w:tmpl w:val="D1C4C6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4703133"/>
    <w:multiLevelType w:val="multilevel"/>
    <w:tmpl w:val="8AA2C8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 w15:restartNumberingAfterBreak="0">
    <w:nsid w:val="27BF1674"/>
    <w:multiLevelType w:val="multilevel"/>
    <w:tmpl w:val="91FE49E2"/>
    <w:lvl w:ilvl="0">
      <w:start w:val="1"/>
      <w:numFmt w:val="decimal"/>
      <w:pStyle w:val="Nadpis1"/>
      <w:suff w:val="space"/>
      <w:lvlText w:val="%1."/>
      <w:lvlJc w:val="left"/>
      <w:pPr>
        <w:ind w:left="-1497" w:firstLine="0"/>
      </w:pPr>
      <w:rPr>
        <w:rFonts w:hint="default"/>
      </w:rPr>
    </w:lvl>
    <w:lvl w:ilvl="1">
      <w:start w:val="1"/>
      <w:numFmt w:val="decimal"/>
      <w:pStyle w:val="Nadpis2"/>
      <w:suff w:val="space"/>
      <w:lvlText w:val="%1.%2."/>
      <w:lvlJc w:val="left"/>
      <w:pPr>
        <w:ind w:left="568" w:firstLine="0"/>
      </w:pPr>
      <w:rPr>
        <w:rFonts w:hint="default"/>
      </w:rPr>
    </w:lvl>
    <w:lvl w:ilvl="2">
      <w:start w:val="1"/>
      <w:numFmt w:val="decimal"/>
      <w:pStyle w:val="Nadpis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37"/>
        </w:tabs>
        <w:ind w:left="13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57"/>
        </w:tabs>
        <w:ind w:left="18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17"/>
        </w:tabs>
        <w:ind w:left="23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37"/>
        </w:tabs>
        <w:ind w:left="28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597"/>
        </w:tabs>
        <w:ind w:left="33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17"/>
        </w:tabs>
        <w:ind w:left="3957" w:hanging="1440"/>
      </w:pPr>
      <w:rPr>
        <w:rFonts w:hint="default"/>
      </w:rPr>
    </w:lvl>
  </w:abstractNum>
  <w:abstractNum w:abstractNumId="10" w15:restartNumberingAfterBreak="0">
    <w:nsid w:val="3C7174BB"/>
    <w:multiLevelType w:val="hybridMultilevel"/>
    <w:tmpl w:val="FA52A380"/>
    <w:lvl w:ilvl="0" w:tplc="6652DCEC">
      <w:start w:val="9"/>
      <w:numFmt w:val="decimal"/>
      <w:lvlText w:val="%1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580704F"/>
    <w:multiLevelType w:val="multilevel"/>
    <w:tmpl w:val="E15652F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13" w:hanging="11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60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960" w:hanging="144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7"/>
  </w:num>
  <w:num w:numId="8">
    <w:abstractNumId w:val="5"/>
  </w:num>
  <w:num w:numId="9">
    <w:abstractNumId w:val="8"/>
  </w:num>
  <w:num w:numId="10">
    <w:abstractNumId w:val="11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86939"/>
    <w:rsid w:val="00026C49"/>
    <w:rsid w:val="00033D13"/>
    <w:rsid w:val="000A2B28"/>
    <w:rsid w:val="000C3E66"/>
    <w:rsid w:val="000D3371"/>
    <w:rsid w:val="000D7876"/>
    <w:rsid w:val="000E7CD9"/>
    <w:rsid w:val="00113CDD"/>
    <w:rsid w:val="00185E49"/>
    <w:rsid w:val="0020287B"/>
    <w:rsid w:val="00251CFB"/>
    <w:rsid w:val="00256F7D"/>
    <w:rsid w:val="00280AA8"/>
    <w:rsid w:val="00283936"/>
    <w:rsid w:val="002D004D"/>
    <w:rsid w:val="002E0956"/>
    <w:rsid w:val="002E248A"/>
    <w:rsid w:val="002F750D"/>
    <w:rsid w:val="0030192A"/>
    <w:rsid w:val="003165D9"/>
    <w:rsid w:val="003675EC"/>
    <w:rsid w:val="003866EB"/>
    <w:rsid w:val="00392891"/>
    <w:rsid w:val="003C10B9"/>
    <w:rsid w:val="003C4B79"/>
    <w:rsid w:val="003D1D52"/>
    <w:rsid w:val="00492C97"/>
    <w:rsid w:val="004D3CAE"/>
    <w:rsid w:val="004D7B62"/>
    <w:rsid w:val="00552BC0"/>
    <w:rsid w:val="005977AC"/>
    <w:rsid w:val="0064768E"/>
    <w:rsid w:val="00654E17"/>
    <w:rsid w:val="0066311E"/>
    <w:rsid w:val="006C060D"/>
    <w:rsid w:val="006C6276"/>
    <w:rsid w:val="006D61D6"/>
    <w:rsid w:val="00745646"/>
    <w:rsid w:val="00767596"/>
    <w:rsid w:val="007864DE"/>
    <w:rsid w:val="00796983"/>
    <w:rsid w:val="007D05D9"/>
    <w:rsid w:val="007F0732"/>
    <w:rsid w:val="007F7B57"/>
    <w:rsid w:val="00824B38"/>
    <w:rsid w:val="00833FF6"/>
    <w:rsid w:val="008603DF"/>
    <w:rsid w:val="008635DD"/>
    <w:rsid w:val="008C5A3F"/>
    <w:rsid w:val="008D7AD5"/>
    <w:rsid w:val="008E25BB"/>
    <w:rsid w:val="008F3F4C"/>
    <w:rsid w:val="00912FC7"/>
    <w:rsid w:val="00965999"/>
    <w:rsid w:val="0099695B"/>
    <w:rsid w:val="009970B8"/>
    <w:rsid w:val="009A4EED"/>
    <w:rsid w:val="009B103F"/>
    <w:rsid w:val="00A11172"/>
    <w:rsid w:val="00A60771"/>
    <w:rsid w:val="00A70F9A"/>
    <w:rsid w:val="00AA5952"/>
    <w:rsid w:val="00B73D13"/>
    <w:rsid w:val="00BC3592"/>
    <w:rsid w:val="00C34B38"/>
    <w:rsid w:val="00C43924"/>
    <w:rsid w:val="00C60FBB"/>
    <w:rsid w:val="00C62FDE"/>
    <w:rsid w:val="00C70975"/>
    <w:rsid w:val="00C74FFC"/>
    <w:rsid w:val="00CD1592"/>
    <w:rsid w:val="00D01CC4"/>
    <w:rsid w:val="00D7339F"/>
    <w:rsid w:val="00D81BBF"/>
    <w:rsid w:val="00D86939"/>
    <w:rsid w:val="00D9337F"/>
    <w:rsid w:val="00E00FA7"/>
    <w:rsid w:val="00E27B6A"/>
    <w:rsid w:val="00E34A5C"/>
    <w:rsid w:val="00E5129C"/>
    <w:rsid w:val="00E73BC4"/>
    <w:rsid w:val="00E87D07"/>
    <w:rsid w:val="00E95FD3"/>
    <w:rsid w:val="00EA226C"/>
    <w:rsid w:val="00EA748B"/>
    <w:rsid w:val="00ED07D8"/>
    <w:rsid w:val="00ED2898"/>
    <w:rsid w:val="00F148E0"/>
    <w:rsid w:val="00F303DE"/>
    <w:rsid w:val="00F40538"/>
    <w:rsid w:val="00F924D4"/>
    <w:rsid w:val="00FD3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D47DDBD9-D750-42A1-885F-231AF4F3B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EA226C"/>
    <w:pPr>
      <w:keepLines/>
      <w:spacing w:before="120" w:after="120"/>
    </w:pPr>
    <w:rPr>
      <w:sz w:val="24"/>
      <w:szCs w:val="24"/>
    </w:rPr>
  </w:style>
  <w:style w:type="paragraph" w:styleId="Nadpis1">
    <w:name w:val="heading 1"/>
    <w:basedOn w:val="Normln"/>
    <w:next w:val="Normln"/>
    <w:qFormat/>
    <w:rsid w:val="00EA226C"/>
    <w:pPr>
      <w:keepNext/>
      <w:numPr>
        <w:numId w:val="11"/>
      </w:numPr>
      <w:spacing w:before="400"/>
      <w:ind w:left="0"/>
      <w:outlineLvl w:val="0"/>
    </w:pPr>
    <w:rPr>
      <w:rFonts w:ascii="Arial" w:hAnsi="Arial" w:cs="Arial"/>
      <w:b/>
      <w:bCs/>
      <w:kern w:val="32"/>
      <w:sz w:val="40"/>
      <w:szCs w:val="32"/>
    </w:rPr>
  </w:style>
  <w:style w:type="paragraph" w:styleId="Nadpis2">
    <w:name w:val="heading 2"/>
    <w:basedOn w:val="Normln"/>
    <w:next w:val="Normln"/>
    <w:qFormat/>
    <w:rsid w:val="00EA226C"/>
    <w:pPr>
      <w:keepNext/>
      <w:numPr>
        <w:ilvl w:val="1"/>
        <w:numId w:val="11"/>
      </w:numPr>
      <w:spacing w:before="320"/>
      <w:ind w:left="0"/>
      <w:outlineLvl w:val="1"/>
    </w:pPr>
    <w:rPr>
      <w:rFonts w:ascii="Arial" w:hAnsi="Arial" w:cs="Arial"/>
      <w:b/>
      <w:bCs/>
      <w:iCs/>
      <w:kern w:val="32"/>
      <w:sz w:val="32"/>
      <w:szCs w:val="28"/>
    </w:rPr>
  </w:style>
  <w:style w:type="paragraph" w:styleId="Nadpis3">
    <w:name w:val="heading 3"/>
    <w:basedOn w:val="Normln"/>
    <w:next w:val="Normln"/>
    <w:qFormat/>
    <w:rsid w:val="00EA226C"/>
    <w:pPr>
      <w:keepNext/>
      <w:numPr>
        <w:ilvl w:val="2"/>
        <w:numId w:val="11"/>
      </w:numPr>
      <w:spacing w:before="240"/>
      <w:outlineLvl w:val="2"/>
    </w:pPr>
    <w:rPr>
      <w:rFonts w:ascii="Arial" w:hAnsi="Arial" w:cs="Arial"/>
      <w:b/>
      <w:bCs/>
      <w:sz w:val="26"/>
      <w:szCs w:val="26"/>
    </w:rPr>
  </w:style>
  <w:style w:type="paragraph" w:styleId="Nadpis4">
    <w:name w:val="heading 4"/>
    <w:basedOn w:val="Normln"/>
    <w:next w:val="Normln"/>
    <w:qFormat/>
    <w:rsid w:val="00EA226C"/>
    <w:pPr>
      <w:keepNext/>
      <w:spacing w:before="24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qFormat/>
    <w:rsid w:val="00EA226C"/>
    <w:pPr>
      <w:spacing w:before="24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EA226C"/>
    <w:pPr>
      <w:spacing w:before="24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qFormat/>
    <w:rsid w:val="00EA226C"/>
    <w:pPr>
      <w:spacing w:before="240"/>
      <w:outlineLvl w:val="6"/>
    </w:pPr>
  </w:style>
  <w:style w:type="paragraph" w:styleId="Nadpis8">
    <w:name w:val="heading 8"/>
    <w:basedOn w:val="Normln"/>
    <w:next w:val="Normln"/>
    <w:qFormat/>
    <w:rsid w:val="00EA226C"/>
    <w:pPr>
      <w:spacing w:before="240"/>
      <w:outlineLvl w:val="7"/>
    </w:pPr>
    <w:rPr>
      <w:i/>
      <w:iCs/>
    </w:rPr>
  </w:style>
  <w:style w:type="paragraph" w:styleId="Nadpis9">
    <w:name w:val="heading 9"/>
    <w:basedOn w:val="Normln"/>
    <w:next w:val="Normln"/>
    <w:qFormat/>
    <w:rsid w:val="00EA226C"/>
    <w:p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semiHidden/>
    <w:rsid w:val="00EA226C"/>
    <w:pPr>
      <w:tabs>
        <w:tab w:val="center" w:pos="4536"/>
        <w:tab w:val="right" w:pos="9072"/>
      </w:tabs>
    </w:pPr>
  </w:style>
  <w:style w:type="character" w:styleId="UkzkaHTML">
    <w:name w:val="HTML Sample"/>
    <w:basedOn w:val="Standardnpsmoodstavce"/>
    <w:semiHidden/>
    <w:rsid w:val="00EA226C"/>
    <w:rPr>
      <w:rFonts w:ascii="Courier New" w:hAnsi="Courier New"/>
    </w:rPr>
  </w:style>
  <w:style w:type="character" w:styleId="Zdraznn">
    <w:name w:val="Emphasis"/>
    <w:basedOn w:val="Standardnpsmoodstavce"/>
    <w:qFormat/>
    <w:rsid w:val="00EA226C"/>
    <w:rPr>
      <w:i/>
      <w:iCs/>
    </w:rPr>
  </w:style>
  <w:style w:type="paragraph" w:styleId="Zpat">
    <w:name w:val="footer"/>
    <w:basedOn w:val="Normln"/>
    <w:semiHidden/>
    <w:rsid w:val="00EA226C"/>
    <w:pPr>
      <w:tabs>
        <w:tab w:val="right" w:pos="9639"/>
      </w:tabs>
    </w:pPr>
  </w:style>
  <w:style w:type="character" w:styleId="slostrnky">
    <w:name w:val="page number"/>
    <w:basedOn w:val="Standardnpsmoodstavce"/>
    <w:semiHidden/>
    <w:rsid w:val="00EA226C"/>
  </w:style>
  <w:style w:type="paragraph" w:styleId="Obsah1">
    <w:name w:val="toc 1"/>
    <w:basedOn w:val="Normln"/>
    <w:next w:val="Normln"/>
    <w:autoRedefine/>
    <w:semiHidden/>
    <w:rsid w:val="00EA226C"/>
  </w:style>
  <w:style w:type="paragraph" w:styleId="Podtitul">
    <w:name w:val="Subtitle"/>
    <w:basedOn w:val="Normln"/>
    <w:qFormat/>
    <w:rsid w:val="00EA226C"/>
    <w:pPr>
      <w:spacing w:before="500" w:after="600"/>
      <w:ind w:left="567" w:right="567"/>
      <w:outlineLvl w:val="1"/>
    </w:pPr>
    <w:rPr>
      <w:rFonts w:ascii="Arial" w:hAnsi="Arial" w:cs="Arial"/>
      <w:i/>
      <w:sz w:val="28"/>
    </w:rPr>
  </w:style>
  <w:style w:type="paragraph" w:styleId="Obsah2">
    <w:name w:val="toc 2"/>
    <w:basedOn w:val="Normln"/>
    <w:next w:val="Normln"/>
    <w:autoRedefine/>
    <w:semiHidden/>
    <w:rsid w:val="00EA226C"/>
    <w:pPr>
      <w:ind w:left="240"/>
    </w:pPr>
  </w:style>
  <w:style w:type="paragraph" w:styleId="Obsah3">
    <w:name w:val="toc 3"/>
    <w:basedOn w:val="Normln"/>
    <w:next w:val="Normln"/>
    <w:autoRedefine/>
    <w:semiHidden/>
    <w:rsid w:val="00EA226C"/>
    <w:pPr>
      <w:ind w:left="480"/>
    </w:pPr>
  </w:style>
  <w:style w:type="paragraph" w:styleId="Obsah4">
    <w:name w:val="toc 4"/>
    <w:basedOn w:val="Normln"/>
    <w:next w:val="Normln"/>
    <w:autoRedefine/>
    <w:semiHidden/>
    <w:rsid w:val="00EA226C"/>
    <w:pPr>
      <w:ind w:left="720"/>
    </w:pPr>
  </w:style>
  <w:style w:type="paragraph" w:styleId="Obsah5">
    <w:name w:val="toc 5"/>
    <w:basedOn w:val="Normln"/>
    <w:next w:val="Normln"/>
    <w:autoRedefine/>
    <w:semiHidden/>
    <w:rsid w:val="00EA226C"/>
    <w:pPr>
      <w:ind w:left="960"/>
    </w:pPr>
  </w:style>
  <w:style w:type="paragraph" w:styleId="Obsah6">
    <w:name w:val="toc 6"/>
    <w:basedOn w:val="Normln"/>
    <w:next w:val="Normln"/>
    <w:autoRedefine/>
    <w:semiHidden/>
    <w:rsid w:val="00EA226C"/>
    <w:pPr>
      <w:ind w:left="1200"/>
    </w:pPr>
  </w:style>
  <w:style w:type="paragraph" w:styleId="Obsah7">
    <w:name w:val="toc 7"/>
    <w:basedOn w:val="Normln"/>
    <w:next w:val="Normln"/>
    <w:autoRedefine/>
    <w:semiHidden/>
    <w:rsid w:val="00EA226C"/>
    <w:pPr>
      <w:ind w:left="1440"/>
    </w:pPr>
  </w:style>
  <w:style w:type="paragraph" w:styleId="Obsah8">
    <w:name w:val="toc 8"/>
    <w:basedOn w:val="Normln"/>
    <w:next w:val="Normln"/>
    <w:autoRedefine/>
    <w:semiHidden/>
    <w:rsid w:val="00EA226C"/>
    <w:pPr>
      <w:ind w:left="1680"/>
    </w:pPr>
  </w:style>
  <w:style w:type="paragraph" w:styleId="Obsah9">
    <w:name w:val="toc 9"/>
    <w:basedOn w:val="Normln"/>
    <w:next w:val="Normln"/>
    <w:autoRedefine/>
    <w:semiHidden/>
    <w:rsid w:val="00EA226C"/>
    <w:pPr>
      <w:ind w:left="1920"/>
    </w:pPr>
  </w:style>
  <w:style w:type="paragraph" w:customStyle="1" w:styleId="Odstavecsobrzkem">
    <w:name w:val="Odstavec s obrázkem"/>
    <w:basedOn w:val="Normln"/>
    <w:next w:val="Normln"/>
    <w:rsid w:val="00EA226C"/>
    <w:pPr>
      <w:spacing w:after="400"/>
      <w:jc w:val="center"/>
    </w:pPr>
  </w:style>
  <w:style w:type="character" w:styleId="Hypertextovodkaz">
    <w:name w:val="Hyperlink"/>
    <w:basedOn w:val="Standardnpsmoodstavce"/>
    <w:semiHidden/>
    <w:rsid w:val="00EA226C"/>
    <w:rPr>
      <w:color w:val="0000FF"/>
      <w:u w:val="single"/>
    </w:rPr>
  </w:style>
  <w:style w:type="paragraph" w:customStyle="1" w:styleId="Vpisprogramu">
    <w:name w:val="Výpis programu"/>
    <w:basedOn w:val="Normln"/>
    <w:rsid w:val="00EA226C"/>
    <w:pPr>
      <w:spacing w:before="60" w:after="60"/>
    </w:pPr>
    <w:rPr>
      <w:rFonts w:ascii="Courier New" w:hAnsi="Courier New"/>
      <w:noProof/>
    </w:rPr>
  </w:style>
  <w:style w:type="paragraph" w:customStyle="1" w:styleId="Autor">
    <w:name w:val="Autor"/>
    <w:basedOn w:val="Normln"/>
    <w:next w:val="Podtitul"/>
    <w:rsid w:val="00EA226C"/>
    <w:pPr>
      <w:jc w:val="center"/>
    </w:pPr>
    <w:rPr>
      <w:rFonts w:ascii="Arial" w:hAnsi="Arial" w:cs="Arial"/>
    </w:rPr>
  </w:style>
  <w:style w:type="paragraph" w:customStyle="1" w:styleId="Titul">
    <w:name w:val="Titul"/>
    <w:basedOn w:val="Normln"/>
    <w:next w:val="Autor"/>
    <w:rsid w:val="00EA226C"/>
    <w:pPr>
      <w:jc w:val="center"/>
    </w:pPr>
    <w:rPr>
      <w:rFonts w:ascii="Arial" w:hAnsi="Arial" w:cs="Arial"/>
      <w:sz w:val="4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D7AD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D7A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6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LAB\_SKEL_MS\MLAB_&#352;ablona.dot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MLAB_Šablona.dot</Template>
  <TotalTime>92</TotalTime>
  <Pages>6</Pages>
  <Words>497</Words>
  <Characters>2939</Characters>
  <Application>Microsoft Office Word</Application>
  <DocSecurity>0</DocSecurity>
  <Lines>24</Lines>
  <Paragraphs>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PIC16F87xDIL2801A PIC16F87xSO2801A</vt:lpstr>
    </vt:vector>
  </TitlesOfParts>
  <Company/>
  <LinksUpToDate>false</LinksUpToDate>
  <CharactersWithSpaces>3430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PIC16F87xDIL2801A PIC16F87xSO2801A</dc:title>
  <dc:creator>miho</dc:creator>
  <cp:lastModifiedBy>Jan Chroust</cp:lastModifiedBy>
  <cp:revision>27</cp:revision>
  <cp:lastPrinted>2015-12-21T09:44:00Z</cp:lastPrinted>
  <dcterms:created xsi:type="dcterms:W3CDTF">2013-04-18T09:18:00Z</dcterms:created>
  <dcterms:modified xsi:type="dcterms:W3CDTF">2015-12-21T09:44:00Z</dcterms:modified>
</cp:coreProperties>
</file>